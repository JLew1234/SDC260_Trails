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11DC" w14:textId="2E565B03" w:rsidR="0087687E" w:rsidRDefault="005343DC" w:rsidP="0087687E">
      <w:pPr>
        <w:pStyle w:val="Title"/>
      </w:pPr>
      <w:r>
        <w:t>Assessment</w:t>
      </w:r>
      <w:r w:rsidR="005C16BD">
        <w:t xml:space="preserve"> </w:t>
      </w:r>
      <w:r w:rsidR="00954E3D">
        <w:t>–</w:t>
      </w:r>
      <w:r w:rsidR="005C16BD">
        <w:t xml:space="preserve"> </w:t>
      </w:r>
      <w:r w:rsidR="006A0F4D">
        <w:t xml:space="preserve">Flow Control </w:t>
      </w:r>
      <w:r w:rsidR="0087687E">
        <w:t>Lab Report</w:t>
      </w:r>
    </w:p>
    <w:p w14:paraId="1D2AE177" w14:textId="77777777" w:rsidR="0087687E" w:rsidRDefault="0087687E" w:rsidP="0087687E">
      <w:r>
        <w:t>Use this template to document your work as you complete your assignment.</w:t>
      </w:r>
    </w:p>
    <w:p w14:paraId="11186315" w14:textId="77777777" w:rsidR="0087687E" w:rsidRDefault="0087687E" w:rsidP="0087687E">
      <w:pPr>
        <w:pStyle w:val="Heading1"/>
      </w:pPr>
      <w:r>
        <w:t>Your Information</w:t>
      </w:r>
    </w:p>
    <w:p w14:paraId="6F9DCFBA" w14:textId="5A7B335B" w:rsidR="0087687E" w:rsidRDefault="0087687E" w:rsidP="0087687E">
      <w:r>
        <w:t xml:space="preserve">Your Name: </w:t>
      </w:r>
      <w:r w:rsidR="009F6C97">
        <w:t>Jonathan M. Lewellen</w:t>
      </w:r>
    </w:p>
    <w:p w14:paraId="14370E21" w14:textId="2B9C3E86" w:rsidR="0087687E" w:rsidRDefault="0087687E" w:rsidP="0087687E">
      <w:r>
        <w:t xml:space="preserve">Assignment Title: </w:t>
      </w:r>
      <w:r w:rsidR="009F6C97">
        <w:t>SDC260</w:t>
      </w:r>
      <w:r w:rsidR="0059070A">
        <w:t xml:space="preserve"> Assessment- Flow Control</w:t>
      </w:r>
    </w:p>
    <w:p w14:paraId="408A9F0E" w14:textId="2F02CEE9" w:rsidR="6E79DC38" w:rsidRDefault="6E79DC38">
      <w:r>
        <w:t>GitHub Repository:</w:t>
      </w:r>
    </w:p>
    <w:p w14:paraId="784DAC07" w14:textId="3E467414" w:rsidR="005C16BD" w:rsidRDefault="005C16BD" w:rsidP="005C16BD">
      <w:pPr>
        <w:pStyle w:val="Heading1"/>
      </w:pPr>
      <w:r>
        <w:t>Development Summary</w:t>
      </w:r>
    </w:p>
    <w:p w14:paraId="03D5A3C0" w14:textId="77777777" w:rsidR="003F329A" w:rsidRPr="003F329A" w:rsidRDefault="003F329A" w:rsidP="003F329A">
      <w:r w:rsidRPr="003F329A">
        <w:t>Briefly describe what you completed for this assessment. Include the main files you edited and summarize how the page recommends trails based on user selections.</w:t>
      </w:r>
    </w:p>
    <w:p w14:paraId="3D1971BB" w14:textId="70CC06B9" w:rsidR="002A77BD" w:rsidRDefault="00ED1D50" w:rsidP="49FCD4A3">
      <w:r w:rsidRPr="00ED1D50">
        <w:t xml:space="preserve">I linked the external JavaScript and CSS files to the main HTML document. I added three new trail objects to the array, including one featuring the student ID </w:t>
      </w:r>
      <w:r w:rsidRPr="00350BB4">
        <w:rPr>
          <w:i/>
          <w:iCs/>
        </w:rPr>
        <w:t>jonlew0997</w:t>
      </w:r>
      <w:r w:rsidRPr="00ED1D50">
        <w:t xml:space="preserve"> in its name to meet the specific naming requirement. A </w:t>
      </w:r>
      <w:proofErr w:type="gramStart"/>
      <w:r w:rsidRPr="00ED1D50">
        <w:t xml:space="preserve">dynamic </w:t>
      </w:r>
      <w:r w:rsidRPr="00350BB4">
        <w:rPr>
          <w:i/>
          <w:iCs/>
        </w:rPr>
        <w:t>for</w:t>
      </w:r>
      <w:proofErr w:type="gramEnd"/>
      <w:r w:rsidRPr="00ED1D50">
        <w:t xml:space="preserve"> loop populates the HTML grid with trail cards displaying the name, difficulty, and duration of each trail. Finally, an event listener processes the form selections using conditional logic to output a specific trail recommendation into the designated aside element based on the required test parameters</w:t>
      </w:r>
      <w:r w:rsidR="006335DC">
        <w:t>.</w:t>
      </w:r>
    </w:p>
    <w:p w14:paraId="64C7EB33" w14:textId="3425EC57" w:rsidR="49FCD4A3" w:rsidRDefault="49FCD4A3" w:rsidP="49FCD4A3"/>
    <w:p w14:paraId="1F25CFB2" w14:textId="22C831E4" w:rsidR="0087687E" w:rsidRDefault="009647B7" w:rsidP="0087687E">
      <w:pPr>
        <w:pStyle w:val="Heading1"/>
      </w:pPr>
      <w:r w:rsidRPr="009647B7">
        <w:t>Implementation Evidence</w:t>
      </w:r>
    </w:p>
    <w:p w14:paraId="33CF4B69" w14:textId="3BA4347B" w:rsidR="000B5EB8" w:rsidRPr="002A300E" w:rsidRDefault="002A300E" w:rsidP="000B5EB8">
      <w:pPr>
        <w:rPr>
          <w:iCs/>
        </w:rPr>
      </w:pPr>
      <w:r w:rsidRPr="002A300E">
        <w:rPr>
          <w:iCs/>
        </w:rPr>
        <w:t>Complete the checklist below to document the required HTML, JavaScript, and testing evidence. Add a short note when helpful.</w:t>
      </w:r>
    </w:p>
    <w:tbl>
      <w:tblPr>
        <w:tblW w:w="920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73"/>
        <w:gridCol w:w="5307"/>
        <w:gridCol w:w="2926"/>
      </w:tblGrid>
      <w:tr w:rsidR="00A20E48" w:rsidRPr="00A20E48" w14:paraId="7C8B1035" w14:textId="77777777" w:rsidTr="00500FF5"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07E9BD61" w14:textId="41816D91" w:rsidR="00A20E48" w:rsidRPr="00A20E48" w:rsidRDefault="00A20E48" w:rsidP="00A20E48">
            <w:pPr>
              <w:rPr>
                <w:iCs/>
                <w:color w:val="FFFFFF" w:themeColor="background1"/>
              </w:rPr>
            </w:pPr>
            <w:r w:rsidRPr="00A20E48">
              <w:rPr>
                <w:b/>
                <w:bCs/>
                <w:iCs/>
                <w:color w:val="FFFFFF" w:themeColor="background1"/>
              </w:rPr>
              <w:t>Done</w:t>
            </w:r>
          </w:p>
        </w:tc>
        <w:tc>
          <w:tcPr>
            <w:tcW w:w="5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2D12E078" w14:textId="77777777" w:rsidR="00A20E48" w:rsidRPr="00A20E48" w:rsidRDefault="00A20E48" w:rsidP="00A20E48">
            <w:pPr>
              <w:rPr>
                <w:iCs/>
                <w:color w:val="FFFFFF" w:themeColor="background1"/>
              </w:rPr>
            </w:pPr>
            <w:r w:rsidRPr="00A20E48">
              <w:rPr>
                <w:b/>
                <w:bCs/>
                <w:iCs/>
                <w:color w:val="FFFFFF" w:themeColor="background1"/>
              </w:rPr>
              <w:t>Requirement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483A3834" w14:textId="77777777" w:rsidR="00A20E48" w:rsidRPr="00A20E48" w:rsidRDefault="00A20E48" w:rsidP="00A20E48">
            <w:pPr>
              <w:rPr>
                <w:iCs/>
                <w:color w:val="FFFFFF" w:themeColor="background1"/>
              </w:rPr>
            </w:pPr>
            <w:r w:rsidRPr="00A20E48">
              <w:rPr>
                <w:b/>
                <w:bCs/>
                <w:iCs/>
                <w:color w:val="FFFFFF" w:themeColor="background1"/>
              </w:rPr>
              <w:t>Notes / Evidence</w:t>
            </w:r>
          </w:p>
        </w:tc>
      </w:tr>
      <w:tr w:rsidR="00A20E48" w:rsidRPr="00A20E48" w14:paraId="4E465008" w14:textId="77777777" w:rsidTr="00500FF5"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F9C1FA" w14:textId="77777777" w:rsidR="00A20E48" w:rsidRPr="00A20E48" w:rsidRDefault="00A20E48" w:rsidP="00A20E48">
            <w:pPr>
              <w:rPr>
                <w:iCs/>
              </w:rPr>
            </w:pPr>
            <w:r w:rsidRPr="006335DC">
              <w:rPr>
                <w:rFonts w:ascii="Segoe UI Symbol" w:hAnsi="Segoe UI Symbol" w:cs="Segoe UI Symbol"/>
                <w:iCs/>
                <w:color w:val="EE0000"/>
              </w:rPr>
              <w:t>☐</w:t>
            </w:r>
          </w:p>
        </w:tc>
        <w:tc>
          <w:tcPr>
            <w:tcW w:w="5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93966B" w14:textId="77777777" w:rsidR="00A20E48" w:rsidRPr="00A20E48" w:rsidRDefault="00A20E48" w:rsidP="00A20E48">
            <w:pPr>
              <w:rPr>
                <w:iCs/>
              </w:rPr>
            </w:pPr>
            <w:r w:rsidRPr="00A20E48">
              <w:rPr>
                <w:iCs/>
              </w:rPr>
              <w:t xml:space="preserve">External </w:t>
            </w:r>
            <w:proofErr w:type="gramStart"/>
            <w:r w:rsidRPr="00A20E48">
              <w:rPr>
                <w:iCs/>
              </w:rPr>
              <w:t>stylesheet is</w:t>
            </w:r>
            <w:proofErr w:type="gramEnd"/>
            <w:r w:rsidRPr="00A20E48">
              <w:rPr>
                <w:iCs/>
              </w:rPr>
              <w:t xml:space="preserve"> linked correctly in the HTML file.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5997277" w14:textId="77777777" w:rsidR="00600D0E" w:rsidRDefault="00600D0E" w:rsidP="00A20E48">
            <w:pPr>
              <w:rPr>
                <w:iCs/>
              </w:rPr>
            </w:pPr>
            <w:r w:rsidRPr="00600D0E">
              <w:rPr>
                <w:iCs/>
              </w:rPr>
              <w:t xml:space="preserve">link </w:t>
            </w:r>
            <w:proofErr w:type="spellStart"/>
            <w:r w:rsidRPr="00600D0E">
              <w:rPr>
                <w:iCs/>
              </w:rPr>
              <w:t>rel</w:t>
            </w:r>
            <w:proofErr w:type="spellEnd"/>
            <w:r w:rsidRPr="00600D0E">
              <w:rPr>
                <w:iCs/>
              </w:rPr>
              <w:t xml:space="preserve">="stylesheet" </w:t>
            </w:r>
            <w:proofErr w:type="spellStart"/>
            <w:r w:rsidRPr="00600D0E">
              <w:rPr>
                <w:iCs/>
              </w:rPr>
              <w:t>href</w:t>
            </w:r>
            <w:proofErr w:type="spellEnd"/>
            <w:r w:rsidRPr="00600D0E">
              <w:rPr>
                <w:iCs/>
              </w:rPr>
              <w:t>="PA_Flow-Control_StarterFile.css"&gt;</w:t>
            </w:r>
          </w:p>
          <w:p w14:paraId="45FE77CA" w14:textId="0B1FFF7F" w:rsidR="00A20E48" w:rsidRPr="00A20E48" w:rsidRDefault="00600D0E" w:rsidP="00A20E48">
            <w:pPr>
              <w:rPr>
                <w:iCs/>
              </w:rPr>
            </w:pPr>
            <w:r w:rsidRPr="00600D0E">
              <w:rPr>
                <w:iCs/>
              </w:rPr>
              <w:t>inside &lt;head&gt;.</w:t>
            </w:r>
          </w:p>
        </w:tc>
      </w:tr>
      <w:tr w:rsidR="00A20E48" w:rsidRPr="00A20E48" w14:paraId="0C415BEC" w14:textId="77777777" w:rsidTr="00500FF5"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791FF7" w14:textId="77777777" w:rsidR="00A20E48" w:rsidRPr="00A20E48" w:rsidRDefault="00A20E48" w:rsidP="00A20E48">
            <w:pPr>
              <w:rPr>
                <w:iCs/>
              </w:rPr>
            </w:pPr>
            <w:r w:rsidRPr="006335DC">
              <w:rPr>
                <w:rFonts w:ascii="Segoe UI Symbol" w:hAnsi="Segoe UI Symbol" w:cs="Segoe UI Symbol"/>
                <w:iCs/>
                <w:color w:val="EE0000"/>
              </w:rPr>
              <w:t>☐</w:t>
            </w:r>
          </w:p>
        </w:tc>
        <w:tc>
          <w:tcPr>
            <w:tcW w:w="5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CC3780" w14:textId="77777777" w:rsidR="00A20E48" w:rsidRPr="00A20E48" w:rsidRDefault="00A20E48" w:rsidP="00A20E48">
            <w:pPr>
              <w:rPr>
                <w:iCs/>
              </w:rPr>
            </w:pPr>
            <w:r w:rsidRPr="00A20E48">
              <w:rPr>
                <w:iCs/>
              </w:rPr>
              <w:t>External JavaScript file is linked correctly in the HTML file.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79EB37" w14:textId="12604AC6" w:rsidR="00A20E48" w:rsidRPr="00A20E48" w:rsidRDefault="00600D0E" w:rsidP="00A20E48">
            <w:pPr>
              <w:rPr>
                <w:iCs/>
              </w:rPr>
            </w:pPr>
            <w:r w:rsidRPr="00600D0E">
              <w:rPr>
                <w:iCs/>
              </w:rPr>
              <w:t xml:space="preserve">&lt;script </w:t>
            </w:r>
            <w:proofErr w:type="spellStart"/>
            <w:r w:rsidRPr="00600D0E">
              <w:rPr>
                <w:iCs/>
              </w:rPr>
              <w:t>src</w:t>
            </w:r>
            <w:proofErr w:type="spellEnd"/>
            <w:r w:rsidRPr="00600D0E">
              <w:rPr>
                <w:iCs/>
              </w:rPr>
              <w:t>="PA_Flow-Control_StarterFile.js" defer&gt;&lt;/script&gt; added to &lt;head&gt;.</w:t>
            </w:r>
          </w:p>
        </w:tc>
      </w:tr>
      <w:tr w:rsidR="00A20E48" w:rsidRPr="00A20E48" w14:paraId="2046C8AD" w14:textId="77777777" w:rsidTr="00500FF5"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703664" w14:textId="77777777" w:rsidR="00A20E48" w:rsidRPr="00A20E48" w:rsidRDefault="00A20E48" w:rsidP="00A20E48">
            <w:pPr>
              <w:rPr>
                <w:iCs/>
              </w:rPr>
            </w:pPr>
            <w:r w:rsidRPr="006335DC">
              <w:rPr>
                <w:rFonts w:ascii="Segoe UI Symbol" w:hAnsi="Segoe UI Symbol" w:cs="Segoe UI Symbol"/>
                <w:iCs/>
                <w:color w:val="EE0000"/>
              </w:rPr>
              <w:t>☐</w:t>
            </w:r>
          </w:p>
        </w:tc>
        <w:tc>
          <w:tcPr>
            <w:tcW w:w="5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5E36302" w14:textId="77777777" w:rsidR="00A20E48" w:rsidRPr="00A20E48" w:rsidRDefault="00A20E48" w:rsidP="00A20E48">
            <w:pPr>
              <w:rPr>
                <w:iCs/>
              </w:rPr>
            </w:pPr>
            <w:r w:rsidRPr="00A20E48">
              <w:rPr>
                <w:iCs/>
              </w:rPr>
              <w:t>Trail recommendation form includes pet radio buttons, hiking experience dropdown, and submit button.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F5A24E8" w14:textId="3D1B8A26" w:rsidR="00A20E48" w:rsidRPr="00A20E48" w:rsidRDefault="00097FF9" w:rsidP="00A20E48">
            <w:pPr>
              <w:rPr>
                <w:iCs/>
              </w:rPr>
            </w:pPr>
            <w:r w:rsidRPr="00097FF9">
              <w:rPr>
                <w:iCs/>
              </w:rPr>
              <w:t>Added &lt;form&gt; with &lt;input type="radio"&gt;, &lt;select&gt;, and &lt;button&gt;.</w:t>
            </w:r>
          </w:p>
        </w:tc>
      </w:tr>
      <w:tr w:rsidR="00A20E48" w:rsidRPr="00A20E48" w14:paraId="72336D12" w14:textId="77777777" w:rsidTr="00500FF5"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8D5A01" w14:textId="77777777" w:rsidR="00A20E48" w:rsidRPr="00A20E48" w:rsidRDefault="00A20E48" w:rsidP="00A20E48">
            <w:pPr>
              <w:rPr>
                <w:iCs/>
              </w:rPr>
            </w:pPr>
            <w:r w:rsidRPr="006335DC">
              <w:rPr>
                <w:rFonts w:ascii="Segoe UI Symbol" w:hAnsi="Segoe UI Symbol" w:cs="Segoe UI Symbol"/>
                <w:iCs/>
                <w:color w:val="EE0000"/>
              </w:rPr>
              <w:lastRenderedPageBreak/>
              <w:t>☐</w:t>
            </w:r>
          </w:p>
        </w:tc>
        <w:tc>
          <w:tcPr>
            <w:tcW w:w="5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7C2CB4F" w14:textId="77777777" w:rsidR="00A20E48" w:rsidRPr="00A20E48" w:rsidRDefault="00A20E48" w:rsidP="00A20E48">
            <w:pPr>
              <w:rPr>
                <w:iCs/>
              </w:rPr>
            </w:pPr>
            <w:r w:rsidRPr="00A20E48">
              <w:rPr>
                <w:iCs/>
              </w:rPr>
              <w:t>Results area is included in an aside or other clearly identified section.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E0BBA1" w14:textId="77777777" w:rsidR="00097FF9" w:rsidRPr="00097FF9" w:rsidRDefault="00097FF9" w:rsidP="00097FF9">
            <w:pPr>
              <w:rPr>
                <w:iCs/>
              </w:rPr>
            </w:pPr>
            <w:r w:rsidRPr="00097FF9">
              <w:rPr>
                <w:iCs/>
              </w:rPr>
              <w:t xml:space="preserve">&lt;aside id="result"&gt; is populated by the script. </w:t>
            </w:r>
          </w:p>
          <w:p w14:paraId="56FE3B3D" w14:textId="77777777" w:rsidR="00A20E48" w:rsidRPr="00A20E48" w:rsidRDefault="00A20E48" w:rsidP="00A20E48">
            <w:pPr>
              <w:rPr>
                <w:iCs/>
              </w:rPr>
            </w:pPr>
          </w:p>
        </w:tc>
      </w:tr>
      <w:tr w:rsidR="00A20E48" w:rsidRPr="00A20E48" w14:paraId="22128CF6" w14:textId="77777777" w:rsidTr="00500FF5"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EC4A8B" w14:textId="77777777" w:rsidR="00A20E48" w:rsidRPr="00A20E48" w:rsidRDefault="00A20E48" w:rsidP="00A20E48">
            <w:pPr>
              <w:rPr>
                <w:iCs/>
              </w:rPr>
            </w:pPr>
            <w:r w:rsidRPr="006335DC">
              <w:rPr>
                <w:rFonts w:ascii="Segoe UI Symbol" w:hAnsi="Segoe UI Symbol" w:cs="Segoe UI Symbol"/>
                <w:iCs/>
                <w:color w:val="EE0000"/>
              </w:rPr>
              <w:t>☐</w:t>
            </w:r>
          </w:p>
        </w:tc>
        <w:tc>
          <w:tcPr>
            <w:tcW w:w="5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F48BD7" w14:textId="77777777" w:rsidR="00A20E48" w:rsidRPr="00A20E48" w:rsidRDefault="00A20E48" w:rsidP="00A20E48">
            <w:pPr>
              <w:rPr>
                <w:iCs/>
              </w:rPr>
            </w:pPr>
            <w:r w:rsidRPr="00A20E48">
              <w:rPr>
                <w:iCs/>
              </w:rPr>
              <w:t>Trail array includes three additional trail objects.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8A58CAD" w14:textId="0B84FC3B" w:rsidR="00A20E48" w:rsidRPr="00A20E48" w:rsidRDefault="00097FF9" w:rsidP="00A20E48">
            <w:pPr>
              <w:rPr>
                <w:iCs/>
              </w:rPr>
            </w:pPr>
            <w:r w:rsidRPr="00097FF9">
              <w:rPr>
                <w:iCs/>
              </w:rPr>
              <w:t>Added jonlew0997 Explorer, Pine Meadow, and Canyon Pass.</w:t>
            </w:r>
          </w:p>
        </w:tc>
      </w:tr>
      <w:tr w:rsidR="00A20E48" w:rsidRPr="00A20E48" w14:paraId="1CCBF761" w14:textId="77777777" w:rsidTr="00500FF5"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B6711D" w14:textId="77777777" w:rsidR="00A20E48" w:rsidRPr="00A20E48" w:rsidRDefault="00A20E48" w:rsidP="00A20E48">
            <w:pPr>
              <w:rPr>
                <w:iCs/>
              </w:rPr>
            </w:pPr>
            <w:r w:rsidRPr="005F4E2D">
              <w:rPr>
                <w:rFonts w:ascii="Segoe UI Symbol" w:hAnsi="Segoe UI Symbol" w:cs="Segoe UI Symbol"/>
                <w:iCs/>
                <w:color w:val="EE0000"/>
              </w:rPr>
              <w:t>☐</w:t>
            </w:r>
          </w:p>
        </w:tc>
        <w:tc>
          <w:tcPr>
            <w:tcW w:w="5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1E44C5" w14:textId="77777777" w:rsidR="00A20E48" w:rsidRPr="00A20E48" w:rsidRDefault="00A20E48" w:rsidP="00A20E48">
            <w:pPr>
              <w:rPr>
                <w:iCs/>
              </w:rPr>
            </w:pPr>
            <w:r w:rsidRPr="00A20E48">
              <w:rPr>
                <w:iCs/>
              </w:rPr>
              <w:t>One trail card includes the student ID in the trail name.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C6F5CF" w14:textId="77777777" w:rsidR="00097FF9" w:rsidRPr="00097FF9" w:rsidRDefault="00097FF9" w:rsidP="00097FF9">
            <w:pPr>
              <w:rPr>
                <w:iCs/>
              </w:rPr>
            </w:pPr>
            <w:r w:rsidRPr="00097FF9">
              <w:rPr>
                <w:iCs/>
              </w:rPr>
              <w:t xml:space="preserve">Included jonlew0997 in the 6th array object. </w:t>
            </w:r>
          </w:p>
          <w:p w14:paraId="2A410E3D" w14:textId="77777777" w:rsidR="00A20E48" w:rsidRPr="00A20E48" w:rsidRDefault="00A20E48" w:rsidP="00A20E48">
            <w:pPr>
              <w:rPr>
                <w:iCs/>
              </w:rPr>
            </w:pPr>
          </w:p>
        </w:tc>
      </w:tr>
      <w:tr w:rsidR="00A20E48" w:rsidRPr="00A20E48" w14:paraId="5AFB43E4" w14:textId="77777777" w:rsidTr="00500FF5"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DE0713" w14:textId="77777777" w:rsidR="00A20E48" w:rsidRPr="00A20E48" w:rsidRDefault="00A20E48" w:rsidP="00A20E48">
            <w:pPr>
              <w:rPr>
                <w:iCs/>
              </w:rPr>
            </w:pPr>
            <w:r w:rsidRPr="005F4E2D">
              <w:rPr>
                <w:rFonts w:ascii="Segoe UI Symbol" w:hAnsi="Segoe UI Symbol" w:cs="Segoe UI Symbol"/>
                <w:iCs/>
                <w:color w:val="EE0000"/>
              </w:rPr>
              <w:t>☐</w:t>
            </w:r>
          </w:p>
        </w:tc>
        <w:tc>
          <w:tcPr>
            <w:tcW w:w="5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C23EA3" w14:textId="77777777" w:rsidR="00A20E48" w:rsidRPr="00A20E48" w:rsidRDefault="00A20E48" w:rsidP="00A20E48">
            <w:pPr>
              <w:rPr>
                <w:iCs/>
              </w:rPr>
            </w:pPr>
            <w:r w:rsidRPr="00A20E48">
              <w:rPr>
                <w:iCs/>
              </w:rPr>
              <w:t>A loop dynamically displays all trail cards on the page.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5F2660" w14:textId="10AFAB87" w:rsidR="00A20E48" w:rsidRDefault="005F4E2D" w:rsidP="00A20E48">
            <w:pPr>
              <w:rPr>
                <w:iCs/>
              </w:rPr>
            </w:pPr>
            <w:r w:rsidRPr="005F4E2D">
              <w:rPr>
                <w:iCs/>
              </w:rPr>
              <w:t xml:space="preserve">for loop </w:t>
            </w:r>
            <w:proofErr w:type="gramStart"/>
            <w:r w:rsidRPr="005F4E2D">
              <w:rPr>
                <w:iCs/>
              </w:rPr>
              <w:t>appends .card</w:t>
            </w:r>
            <w:proofErr w:type="gramEnd"/>
            <w:r w:rsidRPr="005F4E2D">
              <w:rPr>
                <w:iCs/>
              </w:rPr>
              <w:t xml:space="preserve"> elements to #trailContainer.</w:t>
            </w:r>
          </w:p>
          <w:p w14:paraId="65E9F224" w14:textId="77777777" w:rsidR="005F4E2D" w:rsidRPr="005F4E2D" w:rsidRDefault="005F4E2D" w:rsidP="005F4E2D"/>
        </w:tc>
      </w:tr>
      <w:tr w:rsidR="00A20E48" w:rsidRPr="00A20E48" w14:paraId="61E90043" w14:textId="77777777" w:rsidTr="00500FF5"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68627C" w14:textId="77777777" w:rsidR="00A20E48" w:rsidRPr="00A20E48" w:rsidRDefault="00A20E48" w:rsidP="00A20E48">
            <w:pPr>
              <w:rPr>
                <w:iCs/>
              </w:rPr>
            </w:pPr>
            <w:r w:rsidRPr="005F4E2D">
              <w:rPr>
                <w:rFonts w:ascii="Segoe UI Symbol" w:hAnsi="Segoe UI Symbol" w:cs="Segoe UI Symbol"/>
                <w:iCs/>
                <w:color w:val="EE0000"/>
              </w:rPr>
              <w:t>☐</w:t>
            </w:r>
          </w:p>
        </w:tc>
        <w:tc>
          <w:tcPr>
            <w:tcW w:w="5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971506" w14:textId="77777777" w:rsidR="00A20E48" w:rsidRPr="00A20E48" w:rsidRDefault="00A20E48" w:rsidP="00A20E48">
            <w:pPr>
              <w:rPr>
                <w:iCs/>
              </w:rPr>
            </w:pPr>
            <w:r w:rsidRPr="00A20E48">
              <w:rPr>
                <w:iCs/>
              </w:rPr>
              <w:t xml:space="preserve">Conditional logic recommends the correct </w:t>
            </w:r>
            <w:proofErr w:type="gramStart"/>
            <w:r w:rsidRPr="00A20E48">
              <w:rPr>
                <w:iCs/>
              </w:rPr>
              <w:t>trail</w:t>
            </w:r>
            <w:proofErr w:type="gramEnd"/>
            <w:r w:rsidRPr="00A20E48">
              <w:rPr>
                <w:iCs/>
              </w:rPr>
              <w:t xml:space="preserve"> based on pet and experience selections.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BDBE55" w14:textId="77777777" w:rsidR="005F4E2D" w:rsidRPr="005F4E2D" w:rsidRDefault="005F4E2D" w:rsidP="005F4E2D">
            <w:pPr>
              <w:rPr>
                <w:iCs/>
              </w:rPr>
            </w:pPr>
            <w:r w:rsidRPr="005F4E2D">
              <w:rPr>
                <w:iCs/>
              </w:rPr>
              <w:t xml:space="preserve">Nested if/else statements handle the 6 possible combinations. </w:t>
            </w:r>
          </w:p>
          <w:p w14:paraId="360E6943" w14:textId="77777777" w:rsidR="00A20E48" w:rsidRPr="00A20E48" w:rsidRDefault="00A20E48" w:rsidP="00A20E48">
            <w:pPr>
              <w:rPr>
                <w:iCs/>
              </w:rPr>
            </w:pPr>
          </w:p>
        </w:tc>
      </w:tr>
      <w:tr w:rsidR="00A20E48" w:rsidRPr="00A20E48" w14:paraId="4A423257" w14:textId="77777777" w:rsidTr="00500FF5"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BBEAC6" w14:textId="77777777" w:rsidR="00A20E48" w:rsidRPr="00A20E48" w:rsidRDefault="00A20E48" w:rsidP="00A20E48">
            <w:pPr>
              <w:rPr>
                <w:iCs/>
              </w:rPr>
            </w:pPr>
            <w:r w:rsidRPr="005F4E2D">
              <w:rPr>
                <w:rFonts w:ascii="Segoe UI Symbol" w:hAnsi="Segoe UI Symbol" w:cs="Segoe UI Symbol"/>
                <w:iCs/>
                <w:color w:val="EE0000"/>
              </w:rPr>
              <w:t>☐</w:t>
            </w:r>
          </w:p>
        </w:tc>
        <w:tc>
          <w:tcPr>
            <w:tcW w:w="5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2A7F01" w14:textId="77777777" w:rsidR="00A20E48" w:rsidRPr="00A20E48" w:rsidRDefault="00A20E48" w:rsidP="00A20E48">
            <w:pPr>
              <w:rPr>
                <w:iCs/>
              </w:rPr>
            </w:pPr>
            <w:r w:rsidRPr="00A20E48">
              <w:rPr>
                <w:iCs/>
              </w:rPr>
              <w:t>Page layout remains clear and responsive when the browser window is resized.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C9B2EC" w14:textId="77777777" w:rsidR="005F4E2D" w:rsidRPr="005F4E2D" w:rsidRDefault="005F4E2D" w:rsidP="005F4E2D">
            <w:pPr>
              <w:rPr>
                <w:iCs/>
              </w:rPr>
            </w:pPr>
            <w:proofErr w:type="gramStart"/>
            <w:r w:rsidRPr="005F4E2D">
              <w:rPr>
                <w:iCs/>
              </w:rPr>
              <w:t>The .grid</w:t>
            </w:r>
            <w:proofErr w:type="gramEnd"/>
            <w:r w:rsidRPr="005F4E2D">
              <w:rPr>
                <w:iCs/>
              </w:rPr>
              <w:t xml:space="preserve"> </w:t>
            </w:r>
            <w:proofErr w:type="gramStart"/>
            <w:r w:rsidRPr="005F4E2D">
              <w:rPr>
                <w:iCs/>
              </w:rPr>
              <w:t>and @</w:t>
            </w:r>
            <w:proofErr w:type="gramEnd"/>
            <w:r w:rsidRPr="005F4E2D">
              <w:rPr>
                <w:iCs/>
              </w:rPr>
              <w:t xml:space="preserve">media queries in the CSS handle responsiveness. </w:t>
            </w:r>
          </w:p>
          <w:p w14:paraId="7F57115E" w14:textId="77777777" w:rsidR="00A20E48" w:rsidRPr="00A20E48" w:rsidRDefault="00A20E48" w:rsidP="00A20E48">
            <w:pPr>
              <w:rPr>
                <w:iCs/>
              </w:rPr>
            </w:pPr>
          </w:p>
        </w:tc>
      </w:tr>
    </w:tbl>
    <w:p w14:paraId="7722CE2D" w14:textId="58098AD8" w:rsidR="00500FF5" w:rsidRDefault="00B5625D" w:rsidP="00500FF5">
      <w:pPr>
        <w:pStyle w:val="Heading1"/>
      </w:pPr>
      <w:r>
        <w:t>Trail Recommendation Testing</w:t>
      </w:r>
    </w:p>
    <w:p w14:paraId="5F0B01A0" w14:textId="2E0D9B60" w:rsidR="00045BCE" w:rsidRDefault="00500FF5" w:rsidP="00610299">
      <w:pPr>
        <w:rPr>
          <w:iCs/>
        </w:rPr>
      </w:pPr>
      <w:r w:rsidRPr="00500FF5">
        <w:rPr>
          <w:iCs/>
        </w:rPr>
        <w:t>Test each condition and record the result that appeared in the Results area. Mark Pass only after the expected trail appears.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600"/>
        <w:gridCol w:w="2880"/>
        <w:gridCol w:w="2592"/>
        <w:gridCol w:w="1152"/>
      </w:tblGrid>
      <w:tr w:rsidR="00B5625D" w:rsidRPr="00B5625D" w14:paraId="13A253A8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1C0E10B1" w14:textId="054B2E19" w:rsidR="00B5625D" w:rsidRPr="00B5625D" w:rsidRDefault="00B5625D" w:rsidP="00B5625D">
            <w:pPr>
              <w:rPr>
                <w:iCs/>
                <w:color w:val="FFFFFF" w:themeColor="background1"/>
              </w:rPr>
            </w:pPr>
            <w:r w:rsidRPr="00B5625D">
              <w:rPr>
                <w:b/>
                <w:bCs/>
                <w:iCs/>
                <w:color w:val="FFFFFF" w:themeColor="background1"/>
              </w:rPr>
              <w:t>Test Case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62A31FF2" w14:textId="77777777" w:rsidR="00B5625D" w:rsidRPr="00B5625D" w:rsidRDefault="00B5625D" w:rsidP="00B5625D">
            <w:pPr>
              <w:rPr>
                <w:iCs/>
                <w:color w:val="FFFFFF" w:themeColor="background1"/>
              </w:rPr>
            </w:pPr>
            <w:r w:rsidRPr="00B5625D">
              <w:rPr>
                <w:b/>
                <w:bCs/>
                <w:iCs/>
                <w:color w:val="FFFFFF" w:themeColor="background1"/>
              </w:rPr>
              <w:t>Expected Recommendation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270D66B6" w14:textId="77777777" w:rsidR="00B5625D" w:rsidRPr="00B5625D" w:rsidRDefault="00B5625D" w:rsidP="00B5625D">
            <w:pPr>
              <w:rPr>
                <w:iCs/>
                <w:color w:val="FFFFFF" w:themeColor="background1"/>
              </w:rPr>
            </w:pPr>
            <w:r w:rsidRPr="00B5625D">
              <w:rPr>
                <w:b/>
                <w:bCs/>
                <w:iCs/>
                <w:color w:val="FFFFFF" w:themeColor="background1"/>
              </w:rPr>
              <w:t>Actual Result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482A238A" w14:textId="77777777" w:rsidR="00B5625D" w:rsidRPr="00B5625D" w:rsidRDefault="00B5625D" w:rsidP="00B5625D">
            <w:pPr>
              <w:rPr>
                <w:iCs/>
                <w:color w:val="FFFFFF" w:themeColor="background1"/>
              </w:rPr>
            </w:pPr>
            <w:r w:rsidRPr="00B5625D">
              <w:rPr>
                <w:b/>
                <w:bCs/>
                <w:iCs/>
                <w:color w:val="FFFFFF" w:themeColor="background1"/>
              </w:rPr>
              <w:t>Pass</w:t>
            </w:r>
          </w:p>
        </w:tc>
      </w:tr>
      <w:tr w:rsidR="00B5625D" w:rsidRPr="00B5625D" w14:paraId="454D3FB4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70046F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Yes; Experience: Low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66FD33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River Walk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0C766E" w14:textId="492F12D1" w:rsidR="00B5625D" w:rsidRPr="00B5625D" w:rsidRDefault="008F5EC2" w:rsidP="00B5625D">
            <w:pPr>
              <w:rPr>
                <w:iCs/>
              </w:rPr>
            </w:pPr>
            <w:r w:rsidRPr="00B5625D">
              <w:rPr>
                <w:iCs/>
              </w:rPr>
              <w:t>River Walk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2818D3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☐</w:t>
            </w:r>
          </w:p>
        </w:tc>
      </w:tr>
      <w:tr w:rsidR="00B5625D" w:rsidRPr="00B5625D" w14:paraId="12296FD0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91A931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Yes; Experience: Medium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149D9B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Forest Loop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EF3738" w14:textId="3296727C" w:rsidR="00B5625D" w:rsidRPr="00B5625D" w:rsidRDefault="008F5EC2" w:rsidP="00B5625D">
            <w:pPr>
              <w:rPr>
                <w:iCs/>
              </w:rPr>
            </w:pPr>
            <w:r w:rsidRPr="00B5625D">
              <w:rPr>
                <w:iCs/>
              </w:rPr>
              <w:t>Forest Loop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265F79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☐</w:t>
            </w:r>
          </w:p>
        </w:tc>
      </w:tr>
      <w:tr w:rsidR="00B5625D" w:rsidRPr="00B5625D" w14:paraId="11A7E294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B343A5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Yes; Experience: High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36FCEA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Forest Loop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916D09" w14:textId="03BAF3E6" w:rsidR="00B5625D" w:rsidRPr="00B5625D" w:rsidRDefault="008F5EC2" w:rsidP="00B5625D">
            <w:pPr>
              <w:rPr>
                <w:iCs/>
              </w:rPr>
            </w:pPr>
            <w:r w:rsidRPr="00B5625D">
              <w:rPr>
                <w:iCs/>
              </w:rPr>
              <w:t>Forest Loop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10A572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☐</w:t>
            </w:r>
          </w:p>
        </w:tc>
      </w:tr>
      <w:tr w:rsidR="00B5625D" w:rsidRPr="00B5625D" w14:paraId="30066748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AC0B46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No; Experience: Low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396F86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Lake Side Path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781B28" w14:textId="14FD9CA7" w:rsidR="00B5625D" w:rsidRPr="00B5625D" w:rsidRDefault="008F5EC2" w:rsidP="00B5625D">
            <w:pPr>
              <w:rPr>
                <w:iCs/>
              </w:rPr>
            </w:pPr>
            <w:r w:rsidRPr="00B5625D">
              <w:rPr>
                <w:iCs/>
              </w:rPr>
              <w:t>Lake Side Path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B69F35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☐</w:t>
            </w:r>
          </w:p>
        </w:tc>
      </w:tr>
      <w:tr w:rsidR="00B5625D" w:rsidRPr="00B5625D" w14:paraId="52E38C0D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B50363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No; Experience: Medium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4F925B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Forest Loop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AE7909" w14:textId="4F26AA17" w:rsidR="00B5625D" w:rsidRPr="00B5625D" w:rsidRDefault="008F5EC2" w:rsidP="00B5625D">
            <w:pPr>
              <w:rPr>
                <w:iCs/>
              </w:rPr>
            </w:pPr>
            <w:r w:rsidRPr="00B5625D">
              <w:rPr>
                <w:iCs/>
              </w:rPr>
              <w:t>Forest Loop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663A9E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☐</w:t>
            </w:r>
          </w:p>
        </w:tc>
      </w:tr>
      <w:tr w:rsidR="00B5625D" w:rsidRPr="00B5625D" w14:paraId="0B0808D7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80A197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No; Experience: High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C41A03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Rock Ridge Trail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26BE2E" w14:textId="050CC2E1" w:rsidR="00B5625D" w:rsidRPr="00B5625D" w:rsidRDefault="008F5EC2" w:rsidP="00B5625D">
            <w:pPr>
              <w:rPr>
                <w:iCs/>
              </w:rPr>
            </w:pPr>
            <w:r w:rsidRPr="00B5625D">
              <w:rPr>
                <w:iCs/>
              </w:rPr>
              <w:t>Rock Ridge Trail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5AC36D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☐</w:t>
            </w:r>
          </w:p>
        </w:tc>
      </w:tr>
    </w:tbl>
    <w:p w14:paraId="510A3C4F" w14:textId="77777777" w:rsidR="00B5625D" w:rsidRPr="002A300E" w:rsidRDefault="00B5625D" w:rsidP="00610299">
      <w:pPr>
        <w:rPr>
          <w:iCs/>
        </w:rPr>
      </w:pPr>
    </w:p>
    <w:p w14:paraId="39D14AA1" w14:textId="1898963D" w:rsidR="00123F0E" w:rsidRDefault="00B5625D" w:rsidP="00123F0E">
      <w:pPr>
        <w:pStyle w:val="Heading1"/>
      </w:pPr>
      <w:r>
        <w:t>Code R</w:t>
      </w:r>
      <w:r w:rsidR="00E70589">
        <w:t>e</w:t>
      </w:r>
      <w:r>
        <w:t>flection</w:t>
      </w:r>
    </w:p>
    <w:p w14:paraId="4B5138A7" w14:textId="77777777" w:rsidR="00E70589" w:rsidRDefault="00E70589" w:rsidP="00E70589">
      <w:pPr>
        <w:pStyle w:val="ListParagraph"/>
        <w:numPr>
          <w:ilvl w:val="0"/>
          <w:numId w:val="32"/>
        </w:numPr>
      </w:pPr>
      <w:r w:rsidRPr="00E70589">
        <w:t>How did your loop display the trail cards on the page?</w:t>
      </w:r>
    </w:p>
    <w:p w14:paraId="1A11B48B" w14:textId="77777777" w:rsidR="00B02AE6" w:rsidRDefault="00B02AE6" w:rsidP="00135A8D">
      <w:pPr>
        <w:pStyle w:val="ListParagraph"/>
      </w:pPr>
    </w:p>
    <w:p w14:paraId="0657E505" w14:textId="47F695F9" w:rsidR="00E70589" w:rsidRDefault="00135A8D" w:rsidP="00B02AE6">
      <w:pPr>
        <w:pStyle w:val="ListParagraph"/>
      </w:pPr>
      <w:r w:rsidRPr="00135A8D">
        <w:t>It used a for loop to go through the array, created a new div for each trail, and appended it directly to the #trailContainer.</w:t>
      </w:r>
    </w:p>
    <w:p w14:paraId="24D363AC" w14:textId="77777777" w:rsidR="00B02AE6" w:rsidRPr="00E70589" w:rsidRDefault="00B02AE6" w:rsidP="00B02AE6">
      <w:pPr>
        <w:pStyle w:val="ListParagraph"/>
      </w:pPr>
    </w:p>
    <w:p w14:paraId="1AAC5838" w14:textId="02B50968" w:rsidR="00E70589" w:rsidRDefault="00E70589" w:rsidP="00E70589">
      <w:pPr>
        <w:pStyle w:val="ListParagraph"/>
        <w:numPr>
          <w:ilvl w:val="0"/>
          <w:numId w:val="32"/>
        </w:numPr>
      </w:pPr>
      <w:r w:rsidRPr="00E70589">
        <w:t>Which conditional statement was the most important for the trail recommendation tool, and why?</w:t>
      </w:r>
    </w:p>
    <w:p w14:paraId="27A2D8A4" w14:textId="6AC5C123" w:rsidR="00B02AE6" w:rsidRDefault="00B02AE6" w:rsidP="00B02AE6">
      <w:pPr>
        <w:pStyle w:val="ListParagraph"/>
      </w:pPr>
      <w:r w:rsidRPr="00B02AE6">
        <w:t xml:space="preserve">The outer if/else statement for the </w:t>
      </w:r>
      <w:proofErr w:type="gramStart"/>
      <w:r w:rsidRPr="00B02AE6">
        <w:t>pets</w:t>
      </w:r>
      <w:proofErr w:type="gramEnd"/>
      <w:r w:rsidRPr="00B02AE6">
        <w:t xml:space="preserve"> option was most important. It acted as the main filter, making it easier to check the experience level inside it without repeating code.</w:t>
      </w:r>
    </w:p>
    <w:p w14:paraId="0A8C5FFE" w14:textId="77777777" w:rsidR="00B02AE6" w:rsidRPr="00E70589" w:rsidRDefault="00B02AE6" w:rsidP="00B02AE6">
      <w:pPr>
        <w:pStyle w:val="ListParagraph"/>
      </w:pPr>
    </w:p>
    <w:p w14:paraId="71E9B142" w14:textId="3BC2D77D" w:rsidR="00E70589" w:rsidRDefault="00E70589" w:rsidP="00E70589">
      <w:pPr>
        <w:pStyle w:val="ListParagraph"/>
        <w:numPr>
          <w:ilvl w:val="0"/>
          <w:numId w:val="32"/>
        </w:numPr>
      </w:pPr>
      <w:r w:rsidRPr="00E70589">
        <w:t>How did you test that the form responded correctly to different visitor selections?</w:t>
      </w:r>
    </w:p>
    <w:p w14:paraId="50D3F668" w14:textId="0AC06A47" w:rsidR="00EE2FC3" w:rsidRPr="00E70589" w:rsidRDefault="00EE2FC3" w:rsidP="00EE2FC3">
      <w:pPr>
        <w:pStyle w:val="ListParagraph"/>
      </w:pPr>
      <w:r w:rsidRPr="00EE2FC3">
        <w:t>I manually tested every combination of pet and experience options in the form to make sure the correct trail appeared in the results area.</w:t>
      </w:r>
    </w:p>
    <w:p w14:paraId="210C8332" w14:textId="77777777" w:rsidR="00E70589" w:rsidRPr="00E70589" w:rsidRDefault="00E70589" w:rsidP="00E70589">
      <w:pPr>
        <w:pStyle w:val="ListParagraph"/>
        <w:numPr>
          <w:ilvl w:val="0"/>
          <w:numId w:val="32"/>
        </w:numPr>
      </w:pPr>
      <w:r w:rsidRPr="00E70589">
        <w:t>Describe one issue you encountered or one part of the code you checked carefully.</w:t>
      </w:r>
    </w:p>
    <w:p w14:paraId="78D0E6D1" w14:textId="1566ED7C" w:rsidR="00730EA3" w:rsidRPr="00C158BC" w:rsidRDefault="00EE2FC3" w:rsidP="00EE2FC3">
      <w:pPr>
        <w:ind w:left="720"/>
      </w:pPr>
      <w:r w:rsidRPr="00EE2FC3">
        <w:t xml:space="preserve">I made sure to include </w:t>
      </w:r>
      <w:proofErr w:type="spellStart"/>
      <w:proofErr w:type="gramStart"/>
      <w:r w:rsidRPr="00EE2FC3">
        <w:t>e.preventDefault</w:t>
      </w:r>
      <w:proofErr w:type="spellEnd"/>
      <w:proofErr w:type="gramEnd"/>
      <w:r w:rsidRPr="00EE2FC3">
        <w:t>() on the form submission so the page wouldn't refresh and hide the recommendation.</w:t>
      </w:r>
    </w:p>
    <w:p w14:paraId="50014CED" w14:textId="77777777" w:rsidR="00F507C5" w:rsidRPr="00730160" w:rsidRDefault="00F507C5" w:rsidP="00F507C5"/>
    <w:p w14:paraId="5CF1027A" w14:textId="4165B141" w:rsidR="00F507C5" w:rsidRDefault="00F507C5" w:rsidP="00F507C5">
      <w:pPr>
        <w:pStyle w:val="Heading2"/>
        <w:rPr>
          <w:bCs/>
        </w:rPr>
      </w:pPr>
      <w:r>
        <w:t xml:space="preserve">Screenshot 1: </w:t>
      </w:r>
      <w:r w:rsidRPr="00D173AB">
        <w:rPr>
          <w:bCs/>
        </w:rPr>
        <w:t>HTML Code</w:t>
      </w:r>
    </w:p>
    <w:p w14:paraId="6D6C40FF" w14:textId="68D0BB53" w:rsidR="00DA2128" w:rsidRPr="00DA2128" w:rsidRDefault="00AF14FE" w:rsidP="00DA2128">
      <w:r w:rsidRPr="00AF14FE">
        <w:t xml:space="preserve">Insert a screenshot showing the </w:t>
      </w:r>
      <w:r w:rsidRPr="006D6C5F">
        <w:rPr>
          <w:highlight w:val="yellow"/>
        </w:rPr>
        <w:t>linked stylesheet, linked script file</w:t>
      </w:r>
      <w:r w:rsidRPr="00AF14FE">
        <w:t>, form controls, and results area. The screenshot should include your computer system date and time.</w:t>
      </w:r>
    </w:p>
    <w:p w14:paraId="7CFA21D8" w14:textId="2CA0E670" w:rsidR="00F507C5" w:rsidRDefault="00F013D2" w:rsidP="00F507C5">
      <w:r>
        <w:t>Linked</w:t>
      </w:r>
      <w:r w:rsidR="007E442E">
        <w:t xml:space="preserve"> style </w:t>
      </w:r>
      <w:r w:rsidR="00982E07">
        <w:t xml:space="preserve">&amp; </w:t>
      </w:r>
      <w:r w:rsidR="007E442E">
        <w:t>script</w:t>
      </w:r>
      <w:r w:rsidR="006D6C5F" w:rsidRPr="006D6C5F">
        <w:drawing>
          <wp:inline distT="0" distB="0" distL="0" distR="0" wp14:anchorId="5C88D01E" wp14:editId="64BA6F37">
            <wp:extent cx="1596669" cy="2002420"/>
            <wp:effectExtent l="0" t="0" r="3810" b="0"/>
            <wp:docPr id="162304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49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11788" cy="20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form controls</w:t>
      </w:r>
      <w:r w:rsidR="007E442E">
        <w:t xml:space="preserve"> </w:t>
      </w:r>
      <w:r w:rsidR="00982E07">
        <w:t xml:space="preserve">&amp; </w:t>
      </w:r>
      <w:r w:rsidR="007E442E">
        <w:t>results</w:t>
      </w:r>
      <w:r w:rsidRPr="00F013D2">
        <w:drawing>
          <wp:inline distT="0" distB="0" distL="0" distR="0" wp14:anchorId="611EEBEE" wp14:editId="7A4DFA3A">
            <wp:extent cx="1591519" cy="2000107"/>
            <wp:effectExtent l="0" t="0" r="8890" b="635"/>
            <wp:docPr id="119538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8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5555" cy="204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5468" w14:textId="77777777" w:rsidR="00F507C5" w:rsidRPr="00FA12D2" w:rsidRDefault="00F507C5" w:rsidP="00F507C5"/>
    <w:p w14:paraId="49331B4B" w14:textId="77777777" w:rsidR="00982E07" w:rsidRDefault="00982E07" w:rsidP="00F507C5">
      <w:pPr>
        <w:pStyle w:val="Heading2"/>
      </w:pPr>
    </w:p>
    <w:p w14:paraId="5E2D1877" w14:textId="77777777" w:rsidR="00982E07" w:rsidRDefault="00982E07" w:rsidP="00F507C5">
      <w:pPr>
        <w:pStyle w:val="Heading2"/>
      </w:pPr>
    </w:p>
    <w:p w14:paraId="2AE3E5F5" w14:textId="77777777" w:rsidR="00982E07" w:rsidRDefault="00982E07" w:rsidP="00F507C5">
      <w:pPr>
        <w:pStyle w:val="Heading2"/>
      </w:pPr>
    </w:p>
    <w:p w14:paraId="1DF356A4" w14:textId="77777777" w:rsidR="00982E07" w:rsidRDefault="00982E07" w:rsidP="00F507C5">
      <w:pPr>
        <w:pStyle w:val="Heading2"/>
      </w:pPr>
    </w:p>
    <w:p w14:paraId="1F3FD3DA" w14:textId="03F9B722" w:rsidR="00F507C5" w:rsidRDefault="00F507C5" w:rsidP="00F507C5">
      <w:pPr>
        <w:pStyle w:val="Heading2"/>
      </w:pPr>
      <w:r w:rsidRPr="00C556FC">
        <w:t xml:space="preserve">Screenshot 2 </w:t>
      </w:r>
      <w:r w:rsidR="00DA2128">
        <w:t>–</w:t>
      </w:r>
      <w:r w:rsidRPr="00C556FC">
        <w:t xml:space="preserve"> </w:t>
      </w:r>
      <w:r w:rsidR="00DA2128">
        <w:t>JavaScript Code</w:t>
      </w:r>
    </w:p>
    <w:p w14:paraId="5D0396CE" w14:textId="7E48CFA9" w:rsidR="00AF14FE" w:rsidRDefault="00AF14FE" w:rsidP="00AF14FE">
      <w:r w:rsidRPr="00AF14FE">
        <w:t>Insert a screenshot showing the trail array, loop, conditional recommendation logic, and form interaction code. The screenshot should include your computer system date and time.</w:t>
      </w:r>
    </w:p>
    <w:p w14:paraId="6A67B553" w14:textId="595803FC" w:rsidR="00F63183" w:rsidRPr="00AF14FE" w:rsidRDefault="00F63183" w:rsidP="00AF14FE">
      <w:r w:rsidRPr="00F63183">
        <w:lastRenderedPageBreak/>
        <w:drawing>
          <wp:inline distT="0" distB="0" distL="0" distR="0" wp14:anchorId="209DD13C" wp14:editId="1A4CB760">
            <wp:extent cx="2500132" cy="3140357"/>
            <wp:effectExtent l="0" t="0" r="0" b="3175"/>
            <wp:docPr id="148526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66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0691" cy="315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D612" w14:textId="77777777" w:rsidR="00F507C5" w:rsidRDefault="00F507C5" w:rsidP="00F507C5">
      <w:pPr>
        <w:rPr>
          <w:i/>
        </w:rPr>
      </w:pPr>
    </w:p>
    <w:p w14:paraId="32695FCF" w14:textId="77777777" w:rsidR="00F507C5" w:rsidRDefault="00F507C5" w:rsidP="00F507C5">
      <w:pPr>
        <w:rPr>
          <w:i/>
        </w:rPr>
      </w:pPr>
    </w:p>
    <w:p w14:paraId="0F8D57ED" w14:textId="50AC44AA" w:rsidR="00F507C5" w:rsidRDefault="00F507C5" w:rsidP="00F507C5">
      <w:pPr>
        <w:pStyle w:val="Heading2"/>
      </w:pPr>
      <w:r w:rsidRPr="00C556FC">
        <w:t xml:space="preserve">Screenshot </w:t>
      </w:r>
      <w:r>
        <w:t>3</w:t>
      </w:r>
      <w:r w:rsidRPr="00C556FC">
        <w:t xml:space="preserve"> </w:t>
      </w:r>
      <w:r w:rsidR="004A6BFD">
        <w:t>–</w:t>
      </w:r>
      <w:r w:rsidRPr="00C556FC">
        <w:t xml:space="preserve"> </w:t>
      </w:r>
      <w:r w:rsidR="00DA2128">
        <w:t>Rendered Webpage</w:t>
      </w:r>
    </w:p>
    <w:p w14:paraId="460EE38D" w14:textId="77E76932" w:rsidR="00AF14FE" w:rsidRDefault="00AF14FE" w:rsidP="00AF14FE">
      <w:r w:rsidRPr="00AF14FE">
        <w:t>Insert a screenshot showing the completed webpage with trail cards and a tested recommendation result. The screenshot should include your computer system date and time.</w:t>
      </w:r>
    </w:p>
    <w:p w14:paraId="241F3522" w14:textId="249D6528" w:rsidR="006B7C38" w:rsidRPr="00AF14FE" w:rsidRDefault="006B7C38" w:rsidP="00AF14FE">
      <w:r w:rsidRPr="006B7C38">
        <w:drawing>
          <wp:inline distT="0" distB="0" distL="0" distR="0" wp14:anchorId="453E6CE6" wp14:editId="5A7BD5C2">
            <wp:extent cx="2633241" cy="3303838"/>
            <wp:effectExtent l="0" t="0" r="0" b="0"/>
            <wp:docPr id="75064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43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3766" cy="337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DBDF" w14:textId="0528718D" w:rsidR="00FC2750" w:rsidRPr="00AF14FE" w:rsidRDefault="00FC2750" w:rsidP="49FCD4A3"/>
    <w:sectPr w:rsidR="00FC2750" w:rsidRPr="00AF14FE" w:rsidSect="006B7C38">
      <w:headerReference w:type="default" r:id="rId14"/>
      <w:footerReference w:type="default" r:id="rId15"/>
      <w:pgSz w:w="12240" w:h="15840" w:code="1"/>
      <w:pgMar w:top="720" w:right="720" w:bottom="720" w:left="72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7488B" w14:textId="77777777" w:rsidR="00A93DF1" w:rsidRDefault="00A93DF1" w:rsidP="00560AD0">
      <w:pPr>
        <w:spacing w:before="0" w:after="0"/>
      </w:pPr>
      <w:r>
        <w:separator/>
      </w:r>
    </w:p>
  </w:endnote>
  <w:endnote w:type="continuationSeparator" w:id="0">
    <w:p w14:paraId="329D2C56" w14:textId="77777777" w:rsidR="00A93DF1" w:rsidRDefault="00A93DF1" w:rsidP="00560AD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520D55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2F975" w14:textId="77777777" w:rsidR="00A93DF1" w:rsidRDefault="00A93DF1" w:rsidP="00560AD0">
      <w:pPr>
        <w:spacing w:before="0" w:after="0"/>
      </w:pPr>
      <w:r>
        <w:separator/>
      </w:r>
    </w:p>
  </w:footnote>
  <w:footnote w:type="continuationSeparator" w:id="0">
    <w:p w14:paraId="58C08A6C" w14:textId="77777777" w:rsidR="00A93DF1" w:rsidRDefault="00A93DF1" w:rsidP="00560AD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26FF9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F41E99D" wp14:editId="54B0F1AC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57073"/>
    <w:multiLevelType w:val="hybridMultilevel"/>
    <w:tmpl w:val="57BC5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91C3A"/>
    <w:multiLevelType w:val="hybridMultilevel"/>
    <w:tmpl w:val="AA28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024AE"/>
    <w:multiLevelType w:val="hybridMultilevel"/>
    <w:tmpl w:val="AD762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37515"/>
    <w:multiLevelType w:val="hybridMultilevel"/>
    <w:tmpl w:val="3408A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3"/>
  </w:num>
  <w:num w:numId="2" w16cid:durableId="1257177368">
    <w:abstractNumId w:val="14"/>
  </w:num>
  <w:num w:numId="3" w16cid:durableId="994574646">
    <w:abstractNumId w:val="8"/>
  </w:num>
  <w:num w:numId="4" w16cid:durableId="1986231101">
    <w:abstractNumId w:val="15"/>
  </w:num>
  <w:num w:numId="5" w16cid:durableId="682174521">
    <w:abstractNumId w:val="12"/>
  </w:num>
  <w:num w:numId="6" w16cid:durableId="320744112">
    <w:abstractNumId w:val="27"/>
  </w:num>
  <w:num w:numId="7" w16cid:durableId="996038126">
    <w:abstractNumId w:val="18"/>
  </w:num>
  <w:num w:numId="8" w16cid:durableId="74742967">
    <w:abstractNumId w:val="19"/>
  </w:num>
  <w:num w:numId="9" w16cid:durableId="62219970">
    <w:abstractNumId w:val="17"/>
  </w:num>
  <w:num w:numId="10" w16cid:durableId="1054281362">
    <w:abstractNumId w:val="13"/>
  </w:num>
  <w:num w:numId="11" w16cid:durableId="1917477807">
    <w:abstractNumId w:val="28"/>
  </w:num>
  <w:num w:numId="12" w16cid:durableId="966860696">
    <w:abstractNumId w:val="21"/>
  </w:num>
  <w:num w:numId="13" w16cid:durableId="2016878718">
    <w:abstractNumId w:val="11"/>
  </w:num>
  <w:num w:numId="14" w16cid:durableId="1157648801">
    <w:abstractNumId w:val="16"/>
  </w:num>
  <w:num w:numId="15" w16cid:durableId="28069069">
    <w:abstractNumId w:val="25"/>
  </w:num>
  <w:num w:numId="16" w16cid:durableId="102113482">
    <w:abstractNumId w:val="1"/>
  </w:num>
  <w:num w:numId="17" w16cid:durableId="1868058831">
    <w:abstractNumId w:val="22"/>
  </w:num>
  <w:num w:numId="18" w16cid:durableId="55517872">
    <w:abstractNumId w:val="5"/>
  </w:num>
  <w:num w:numId="19" w16cid:durableId="738746169">
    <w:abstractNumId w:val="7"/>
  </w:num>
  <w:num w:numId="20" w16cid:durableId="1539049765">
    <w:abstractNumId w:val="10"/>
  </w:num>
  <w:num w:numId="21" w16cid:durableId="1786267318">
    <w:abstractNumId w:val="24"/>
  </w:num>
  <w:num w:numId="22" w16cid:durableId="2128498606">
    <w:abstractNumId w:val="0"/>
  </w:num>
  <w:num w:numId="23" w16cid:durableId="507064661">
    <w:abstractNumId w:val="20"/>
  </w:num>
  <w:num w:numId="24" w16cid:durableId="723408353">
    <w:abstractNumId w:val="2"/>
  </w:num>
  <w:num w:numId="25" w16cid:durableId="1171918006">
    <w:abstractNumId w:val="13"/>
  </w:num>
  <w:num w:numId="26" w16cid:durableId="8231998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9"/>
  </w:num>
  <w:num w:numId="29" w16cid:durableId="824203918">
    <w:abstractNumId w:val="6"/>
  </w:num>
  <w:num w:numId="30" w16cid:durableId="1637444208">
    <w:abstractNumId w:val="26"/>
  </w:num>
  <w:num w:numId="31" w16cid:durableId="615218059">
    <w:abstractNumId w:val="23"/>
  </w:num>
  <w:num w:numId="32" w16cid:durableId="2121140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5C16BD"/>
    <w:rsid w:val="00000AB2"/>
    <w:rsid w:val="00024777"/>
    <w:rsid w:val="000304EA"/>
    <w:rsid w:val="00032674"/>
    <w:rsid w:val="00045BCE"/>
    <w:rsid w:val="00047377"/>
    <w:rsid w:val="00097FF9"/>
    <w:rsid w:val="000A72B5"/>
    <w:rsid w:val="000B5EB8"/>
    <w:rsid w:val="000D75EC"/>
    <w:rsid w:val="000F572F"/>
    <w:rsid w:val="001149C8"/>
    <w:rsid w:val="0012287D"/>
    <w:rsid w:val="00123F0E"/>
    <w:rsid w:val="00130BE9"/>
    <w:rsid w:val="00134B18"/>
    <w:rsid w:val="00134E60"/>
    <w:rsid w:val="00135A8D"/>
    <w:rsid w:val="0014276C"/>
    <w:rsid w:val="00146063"/>
    <w:rsid w:val="00147779"/>
    <w:rsid w:val="001760DE"/>
    <w:rsid w:val="001E118C"/>
    <w:rsid w:val="001F387C"/>
    <w:rsid w:val="001F52A9"/>
    <w:rsid w:val="00221EB3"/>
    <w:rsid w:val="00223620"/>
    <w:rsid w:val="00226EB4"/>
    <w:rsid w:val="00227EA7"/>
    <w:rsid w:val="00247276"/>
    <w:rsid w:val="0025002F"/>
    <w:rsid w:val="002566A2"/>
    <w:rsid w:val="00266C74"/>
    <w:rsid w:val="00276A31"/>
    <w:rsid w:val="00280DB9"/>
    <w:rsid w:val="00285C62"/>
    <w:rsid w:val="00286B3C"/>
    <w:rsid w:val="0029580B"/>
    <w:rsid w:val="002A0451"/>
    <w:rsid w:val="002A300E"/>
    <w:rsid w:val="002A77BD"/>
    <w:rsid w:val="002D695E"/>
    <w:rsid w:val="002E2A2F"/>
    <w:rsid w:val="00336AB8"/>
    <w:rsid w:val="00342A95"/>
    <w:rsid w:val="00350BB4"/>
    <w:rsid w:val="00371DCA"/>
    <w:rsid w:val="00390DB9"/>
    <w:rsid w:val="003A1DB3"/>
    <w:rsid w:val="003B3C7D"/>
    <w:rsid w:val="003D1BA7"/>
    <w:rsid w:val="003E356D"/>
    <w:rsid w:val="003F329A"/>
    <w:rsid w:val="003F4C11"/>
    <w:rsid w:val="004075B3"/>
    <w:rsid w:val="004147D3"/>
    <w:rsid w:val="00414D51"/>
    <w:rsid w:val="00422F66"/>
    <w:rsid w:val="00424BD6"/>
    <w:rsid w:val="00425C5B"/>
    <w:rsid w:val="00433F65"/>
    <w:rsid w:val="00437C47"/>
    <w:rsid w:val="0046191F"/>
    <w:rsid w:val="00462CDF"/>
    <w:rsid w:val="00463F69"/>
    <w:rsid w:val="004923F4"/>
    <w:rsid w:val="004A6BFD"/>
    <w:rsid w:val="004E095C"/>
    <w:rsid w:val="004E5DE1"/>
    <w:rsid w:val="004E7A88"/>
    <w:rsid w:val="004F36C5"/>
    <w:rsid w:val="004F743B"/>
    <w:rsid w:val="00500FF5"/>
    <w:rsid w:val="00515FE0"/>
    <w:rsid w:val="005343DC"/>
    <w:rsid w:val="00547F2A"/>
    <w:rsid w:val="00560AD0"/>
    <w:rsid w:val="00564363"/>
    <w:rsid w:val="005765E6"/>
    <w:rsid w:val="00577A17"/>
    <w:rsid w:val="0059070A"/>
    <w:rsid w:val="005A1825"/>
    <w:rsid w:val="005A3504"/>
    <w:rsid w:val="005C16BD"/>
    <w:rsid w:val="005D7BDE"/>
    <w:rsid w:val="005E5B1E"/>
    <w:rsid w:val="005F4E2D"/>
    <w:rsid w:val="00600D0E"/>
    <w:rsid w:val="00606988"/>
    <w:rsid w:val="00610299"/>
    <w:rsid w:val="006132F2"/>
    <w:rsid w:val="00614040"/>
    <w:rsid w:val="00626D71"/>
    <w:rsid w:val="006335DC"/>
    <w:rsid w:val="006558C1"/>
    <w:rsid w:val="006623C9"/>
    <w:rsid w:val="00663D73"/>
    <w:rsid w:val="0066568D"/>
    <w:rsid w:val="00680A2C"/>
    <w:rsid w:val="00682ABC"/>
    <w:rsid w:val="006A0F4D"/>
    <w:rsid w:val="006A5F76"/>
    <w:rsid w:val="006B21D6"/>
    <w:rsid w:val="006B377F"/>
    <w:rsid w:val="006B75C4"/>
    <w:rsid w:val="006B7C38"/>
    <w:rsid w:val="006C07E5"/>
    <w:rsid w:val="006D6C5F"/>
    <w:rsid w:val="006D7262"/>
    <w:rsid w:val="006F28EA"/>
    <w:rsid w:val="007021FE"/>
    <w:rsid w:val="00715A46"/>
    <w:rsid w:val="00730160"/>
    <w:rsid w:val="00730EA3"/>
    <w:rsid w:val="007424C3"/>
    <w:rsid w:val="007431FA"/>
    <w:rsid w:val="0074517B"/>
    <w:rsid w:val="00750417"/>
    <w:rsid w:val="00755277"/>
    <w:rsid w:val="00792968"/>
    <w:rsid w:val="00793580"/>
    <w:rsid w:val="007A4911"/>
    <w:rsid w:val="007B46B1"/>
    <w:rsid w:val="007E442E"/>
    <w:rsid w:val="007E7F2D"/>
    <w:rsid w:val="007F0DDF"/>
    <w:rsid w:val="007F1D71"/>
    <w:rsid w:val="008216B7"/>
    <w:rsid w:val="00824E0B"/>
    <w:rsid w:val="00861CA6"/>
    <w:rsid w:val="00866D5F"/>
    <w:rsid w:val="00867C9D"/>
    <w:rsid w:val="0087687E"/>
    <w:rsid w:val="008A7CC9"/>
    <w:rsid w:val="008B0641"/>
    <w:rsid w:val="008B22A3"/>
    <w:rsid w:val="008B75E2"/>
    <w:rsid w:val="008C63F3"/>
    <w:rsid w:val="008D5848"/>
    <w:rsid w:val="008E5240"/>
    <w:rsid w:val="008F5EC2"/>
    <w:rsid w:val="0090743B"/>
    <w:rsid w:val="00920231"/>
    <w:rsid w:val="00922E98"/>
    <w:rsid w:val="009324F9"/>
    <w:rsid w:val="00954E3D"/>
    <w:rsid w:val="00956CCD"/>
    <w:rsid w:val="00957AFD"/>
    <w:rsid w:val="00962AE4"/>
    <w:rsid w:val="009647B7"/>
    <w:rsid w:val="00971EDF"/>
    <w:rsid w:val="009778FA"/>
    <w:rsid w:val="00980943"/>
    <w:rsid w:val="00982E07"/>
    <w:rsid w:val="00992792"/>
    <w:rsid w:val="00995A7F"/>
    <w:rsid w:val="009A7B62"/>
    <w:rsid w:val="009E6239"/>
    <w:rsid w:val="009F02EB"/>
    <w:rsid w:val="009F6C97"/>
    <w:rsid w:val="00A12BF8"/>
    <w:rsid w:val="00A20E48"/>
    <w:rsid w:val="00A30B4F"/>
    <w:rsid w:val="00A42B46"/>
    <w:rsid w:val="00A70E40"/>
    <w:rsid w:val="00A84C7C"/>
    <w:rsid w:val="00A857F8"/>
    <w:rsid w:val="00A8748F"/>
    <w:rsid w:val="00A93DF1"/>
    <w:rsid w:val="00AA1954"/>
    <w:rsid w:val="00AB0FF0"/>
    <w:rsid w:val="00AB1C0D"/>
    <w:rsid w:val="00AD3303"/>
    <w:rsid w:val="00AF14FE"/>
    <w:rsid w:val="00AF5075"/>
    <w:rsid w:val="00B0034C"/>
    <w:rsid w:val="00B02AE6"/>
    <w:rsid w:val="00B06B52"/>
    <w:rsid w:val="00B16437"/>
    <w:rsid w:val="00B176DA"/>
    <w:rsid w:val="00B23428"/>
    <w:rsid w:val="00B332C1"/>
    <w:rsid w:val="00B36D75"/>
    <w:rsid w:val="00B4394C"/>
    <w:rsid w:val="00B5625D"/>
    <w:rsid w:val="00B7388F"/>
    <w:rsid w:val="00B821CF"/>
    <w:rsid w:val="00BA7274"/>
    <w:rsid w:val="00BD740C"/>
    <w:rsid w:val="00C07926"/>
    <w:rsid w:val="00C158BC"/>
    <w:rsid w:val="00C256F7"/>
    <w:rsid w:val="00C339B8"/>
    <w:rsid w:val="00C34179"/>
    <w:rsid w:val="00C3463C"/>
    <w:rsid w:val="00C52781"/>
    <w:rsid w:val="00C556FC"/>
    <w:rsid w:val="00C57789"/>
    <w:rsid w:val="00CA47B8"/>
    <w:rsid w:val="00CB59E3"/>
    <w:rsid w:val="00CD5704"/>
    <w:rsid w:val="00CE1253"/>
    <w:rsid w:val="00CF60A3"/>
    <w:rsid w:val="00D0604B"/>
    <w:rsid w:val="00D173AB"/>
    <w:rsid w:val="00D17EAB"/>
    <w:rsid w:val="00D303CE"/>
    <w:rsid w:val="00D4266E"/>
    <w:rsid w:val="00D527A3"/>
    <w:rsid w:val="00D54F05"/>
    <w:rsid w:val="00D62AF5"/>
    <w:rsid w:val="00D77227"/>
    <w:rsid w:val="00D961CC"/>
    <w:rsid w:val="00DA2128"/>
    <w:rsid w:val="00DA5EEE"/>
    <w:rsid w:val="00DE1B89"/>
    <w:rsid w:val="00DE6213"/>
    <w:rsid w:val="00DF5D26"/>
    <w:rsid w:val="00E003BB"/>
    <w:rsid w:val="00E35FC1"/>
    <w:rsid w:val="00E573F3"/>
    <w:rsid w:val="00E67266"/>
    <w:rsid w:val="00E70589"/>
    <w:rsid w:val="00E726E8"/>
    <w:rsid w:val="00E73931"/>
    <w:rsid w:val="00E94005"/>
    <w:rsid w:val="00EA2254"/>
    <w:rsid w:val="00EB4128"/>
    <w:rsid w:val="00ED1D50"/>
    <w:rsid w:val="00EE2FC3"/>
    <w:rsid w:val="00EE4639"/>
    <w:rsid w:val="00F013D2"/>
    <w:rsid w:val="00F20D2B"/>
    <w:rsid w:val="00F22AE6"/>
    <w:rsid w:val="00F429AE"/>
    <w:rsid w:val="00F507C5"/>
    <w:rsid w:val="00F63183"/>
    <w:rsid w:val="00F7174C"/>
    <w:rsid w:val="00F749E4"/>
    <w:rsid w:val="00F86918"/>
    <w:rsid w:val="00FA12D2"/>
    <w:rsid w:val="00FA5ADB"/>
    <w:rsid w:val="00FB2275"/>
    <w:rsid w:val="00FB7044"/>
    <w:rsid w:val="00FC2750"/>
    <w:rsid w:val="00FD750F"/>
    <w:rsid w:val="00FE3B11"/>
    <w:rsid w:val="08B53469"/>
    <w:rsid w:val="123A4241"/>
    <w:rsid w:val="1AB32268"/>
    <w:rsid w:val="2687AADE"/>
    <w:rsid w:val="26BA35C6"/>
    <w:rsid w:val="36E0E3FC"/>
    <w:rsid w:val="3D12F123"/>
    <w:rsid w:val="45977CE7"/>
    <w:rsid w:val="49FCD4A3"/>
    <w:rsid w:val="64E828B3"/>
    <w:rsid w:val="6E79DC38"/>
    <w:rsid w:val="725572F8"/>
    <w:rsid w:val="76952B5A"/>
    <w:rsid w:val="7727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2592A"/>
  <w14:defaultImageDpi w14:val="32767"/>
  <w15:chartTrackingRefBased/>
  <w15:docId w15:val="{34424CCA-6BD4-4FCD-981A-17146B18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5C16BD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Price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e3e8b90736fa3c18777bedfc6932e7e2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f3d43b72e653855ae0c6376ccd179cb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2.xml><?xml version="1.0" encoding="utf-8"?>
<ds:datastoreItem xmlns:ds="http://schemas.openxmlformats.org/officeDocument/2006/customXml" ds:itemID="{A84CBB92-4E26-4FC0-B557-6A1586CFC0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Template.dotx</Template>
  <TotalTime>59</TotalTime>
  <Pages>5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Price</dc:creator>
  <cp:keywords/>
  <dc:description/>
  <cp:lastModifiedBy>Jon .</cp:lastModifiedBy>
  <cp:revision>33</cp:revision>
  <cp:lastPrinted>2021-03-11T13:09:00Z</cp:lastPrinted>
  <dcterms:created xsi:type="dcterms:W3CDTF">2026-07-13T23:01:00Z</dcterms:created>
  <dcterms:modified xsi:type="dcterms:W3CDTF">2026-10-01T13:13:00Z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